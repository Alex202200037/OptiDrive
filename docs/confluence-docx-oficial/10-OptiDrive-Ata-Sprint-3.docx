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9A6E4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3424"/>
        <w:gridCol w:w="1956"/>
      </w:tblGrid>
      <w:tr w:rsidR="00C24B1B" w:rsidRPr="00FA2EB8" w14:paraId="5595DE6A" w14:textId="77777777" w:rsidTr="0021534F">
        <w:trPr>
          <w:cantSplit/>
          <w:trHeight w:val="340"/>
        </w:trPr>
        <w:tc>
          <w:tcPr>
            <w:tcW w:w="212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7535" w14:textId="37994893" w:rsidR="0054486B" w:rsidRPr="00FA2EB8" w:rsidRDefault="00C24B1B" w:rsidP="00224D74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noProof/>
                <w:lang w:val="pt-PT"/>
              </w:rPr>
              <w:drawing>
                <wp:inline distT="0" distB="0" distL="0" distR="0" wp14:anchorId="0E820D11" wp14:editId="4DB82C6E">
                  <wp:extent cx="2895988" cy="567055"/>
                  <wp:effectExtent l="0" t="0" r="0" b="4445"/>
                  <wp:docPr id="178199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993306" name="Picture 178199330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45" cy="57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1602D" w14:textId="77777777" w:rsidR="0054486B" w:rsidRPr="00FA2EB8" w:rsidRDefault="0054486B" w:rsidP="0021534F">
            <w:pPr>
              <w:pStyle w:val="Heading1"/>
              <w:rPr>
                <w:sz w:val="36"/>
                <w:lang w:val="pt-PT"/>
              </w:rPr>
            </w:pPr>
            <w:r w:rsidRPr="00FA2EB8">
              <w:rPr>
                <w:sz w:val="36"/>
                <w:lang w:val="pt-PT"/>
              </w:rPr>
              <w:t>ATA DE REUNIÃO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8363BC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Doc. Nº. ATA-OP-03</w:t>
            </w:r>
          </w:p>
        </w:tc>
      </w:tr>
      <w:tr w:rsidR="00C24B1B" w:rsidRPr="00FA2EB8" w14:paraId="2A6644A9" w14:textId="77777777" w:rsidTr="0021534F">
        <w:trPr>
          <w:cantSplit/>
          <w:trHeight w:val="340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6E68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28D2F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7F123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Página(s): 1/</w:t>
            </w:r>
          </w:p>
          <w:p w14:paraId="38EAFFD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lang w:val="pt-PT"/>
              </w:rPr>
            </w:pPr>
          </w:p>
        </w:tc>
      </w:tr>
      <w:tr w:rsidR="00C24B1B" w:rsidRPr="00FA2EB8" w14:paraId="1977FC01" w14:textId="77777777" w:rsidTr="00224D74">
        <w:trPr>
          <w:cantSplit/>
          <w:trHeight w:val="706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C18A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1A32D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DB93B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Versão: 1.0</w:t>
            </w:r>
          </w:p>
        </w:tc>
      </w:tr>
    </w:tbl>
    <w:p w14:paraId="2B0B7799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1014"/>
        <w:gridCol w:w="6186"/>
      </w:tblGrid>
      <w:tr w:rsidR="00944324" w:rsidRPr="00FA2EB8" w14:paraId="26D17102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71F7FC20" w14:textId="77777777" w:rsidR="00944324" w:rsidRPr="00FA2EB8" w:rsidRDefault="00944324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PROJETO:</w:t>
            </w:r>
          </w:p>
        </w:tc>
        <w:tc>
          <w:tcPr>
            <w:tcW w:w="7920" w:type="dxa"/>
            <w:gridSpan w:val="3"/>
            <w:vAlign w:val="center"/>
          </w:tcPr>
          <w:p w14:paraId="519045C5" w14:textId="77777777" w:rsidR="00944324" w:rsidRPr="00FA2EB8" w:rsidRDefault="00944324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OptiDrive</w:t>
            </w:r>
          </w:p>
        </w:tc>
      </w:tr>
      <w:tr w:rsidR="0054486B" w:rsidRPr="00FA2EB8" w14:paraId="58302F41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4BE9166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DATA:</w:t>
            </w:r>
          </w:p>
        </w:tc>
        <w:tc>
          <w:tcPr>
            <w:tcW w:w="7920" w:type="dxa"/>
            <w:gridSpan w:val="3"/>
            <w:vAlign w:val="center"/>
          </w:tcPr>
          <w:p w14:paraId="480DE5A8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08/06/2026</w:t>
            </w:r>
          </w:p>
        </w:tc>
      </w:tr>
      <w:tr w:rsidR="0054486B" w:rsidRPr="00FA2EB8" w14:paraId="404983A3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4B91A68E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LOCAL:</w:t>
            </w:r>
          </w:p>
        </w:tc>
        <w:tc>
          <w:tcPr>
            <w:tcW w:w="7920" w:type="dxa"/>
            <w:gridSpan w:val="3"/>
            <w:vAlign w:val="center"/>
          </w:tcPr>
          <w:p w14:paraId="2DAF7C8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Reunião remota / trabalho local</w:t>
            </w:r>
          </w:p>
        </w:tc>
      </w:tr>
      <w:tr w:rsidR="0054486B" w:rsidRPr="00FA2EB8" w14:paraId="66765B42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5F4BE552" w14:textId="77777777" w:rsidR="0054486B" w:rsidRPr="00FA2EB8" w:rsidRDefault="00717EF7" w:rsidP="00717EF7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HORA:</w:t>
            </w:r>
          </w:p>
        </w:tc>
        <w:tc>
          <w:tcPr>
            <w:tcW w:w="7920" w:type="dxa"/>
            <w:gridSpan w:val="3"/>
            <w:tcBorders>
              <w:bottom w:val="single" w:sz="4" w:space="0" w:color="auto"/>
            </w:tcBorders>
            <w:vAlign w:val="center"/>
          </w:tcPr>
          <w:p w14:paraId="7DA96436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10:00 - 11:30</w:t>
            </w:r>
          </w:p>
        </w:tc>
      </w:tr>
      <w:tr w:rsidR="00540DD0" w:rsidRPr="00FA2EB8" w14:paraId="4D628700" w14:textId="77777777" w:rsidTr="00540DD0">
        <w:trPr>
          <w:cantSplit/>
          <w:trHeight w:val="229"/>
        </w:trPr>
        <w:tc>
          <w:tcPr>
            <w:tcW w:w="2160" w:type="dxa"/>
            <w:vMerge w:val="restart"/>
            <w:tcBorders>
              <w:right w:val="single" w:sz="4" w:space="0" w:color="auto"/>
            </w:tcBorders>
            <w:vAlign w:val="center"/>
          </w:tcPr>
          <w:p w14:paraId="6597E5B1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PARTICIPANTES</w:t>
            </w: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:</w:t>
            </w: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394AA" w14:textId="77777777" w:rsidR="00540DD0" w:rsidRPr="00540DD0" w:rsidRDefault="00BF0D47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Product Owner / Scrum Master / Desenvolvimento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7AFDAD" w14:textId="77777777" w:rsidR="00540DD0" w:rsidRPr="00540DD0" w:rsidRDefault="00540DD0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</w:tr>
      <w:tr w:rsidR="00540DD0" w:rsidRPr="00FA2EB8" w14:paraId="416CBC05" w14:textId="77777777" w:rsidTr="00540DD0">
        <w:trPr>
          <w:cantSplit/>
          <w:trHeight w:val="720"/>
        </w:trPr>
        <w:tc>
          <w:tcPr>
            <w:tcW w:w="2160" w:type="dxa"/>
            <w:vMerge/>
            <w:tcBorders>
              <w:right w:val="single" w:sz="4" w:space="0" w:color="auto"/>
            </w:tcBorders>
            <w:vAlign w:val="center"/>
          </w:tcPr>
          <w:p w14:paraId="57E1EAD5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FAD36F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Stakeholder académico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E0BF1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Docente da unidade curricular</w:t>
            </w:r>
          </w:p>
        </w:tc>
      </w:tr>
      <w:tr w:rsidR="00B24436" w:rsidRPr="00FA2EB8" w14:paraId="7993D68F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0375F0C0" w14:textId="77777777" w:rsidR="00FA2EB8" w:rsidRDefault="00FA2EB8" w:rsidP="00FA2EB8">
            <w:pPr>
              <w:jc w:val="left"/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PENDENTES DA REUNIÃO ANTERIOR: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Validação dos entregáveis e correções identificadas na sprint anterior.</w:t>
            </w:r>
          </w:p>
          <w:p w14:paraId="5EA1A806" w14:textId="77777777" w:rsidR="00FA2EB8" w:rsidRPr="00FA2EB8" w:rsidRDefault="00FA2EB8" w:rsidP="00FA2EB8">
            <w:pPr>
              <w:rPr>
                <w:sz w:val="20"/>
                <w:lang w:val="pt-PT"/>
              </w:rPr>
            </w:pPr>
          </w:p>
          <w:p w14:paraId="7AB7E9CF" w14:textId="77777777" w:rsidR="00BB3BC9" w:rsidRPr="00FA2EB8" w:rsidRDefault="00BB3BC9" w:rsidP="00BB3BC9">
            <w:pPr>
              <w:pStyle w:val="BodyText2"/>
              <w:rPr>
                <w:sz w:val="18"/>
                <w:lang w:val="pt-PT"/>
              </w:rPr>
            </w:pPr>
          </w:p>
          <w:p w14:paraId="7C919F29" w14:textId="77777777" w:rsidR="00E04D53" w:rsidRPr="00FA2EB8" w:rsidRDefault="00E04D53" w:rsidP="00FA2EB8">
            <w:pPr>
              <w:pStyle w:val="BodyText2"/>
              <w:rPr>
                <w:sz w:val="18"/>
                <w:lang w:val="pt-PT"/>
              </w:rPr>
            </w:pPr>
          </w:p>
        </w:tc>
      </w:tr>
      <w:tr w:rsidR="00B24436" w:rsidRPr="00FA2EB8" w14:paraId="2C58E184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79B3718" w14:textId="77777777" w:rsidR="00FA2EB8" w:rsidRDefault="00FA2EB8" w:rsidP="001B46BF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TRATADOS NA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Planeamento e execução da Sprint 3: Smart Save e Histórico Operacional. Foram revistos requisitos, implementação, testes, evidências Jira/Confluence e riscos.</w:t>
            </w:r>
          </w:p>
          <w:p w14:paraId="589D5308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6874667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EA4B7DC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02E2F9E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6E578D3" w14:textId="77777777" w:rsidR="001B46BF" w:rsidRPr="00FA2EB8" w:rsidRDefault="001B46BF" w:rsidP="00FA2EB8">
            <w:pPr>
              <w:pStyle w:val="BodyText2"/>
              <w:ind w:left="720"/>
              <w:rPr>
                <w:b/>
                <w:sz w:val="18"/>
                <w:lang w:val="pt-PT"/>
              </w:rPr>
            </w:pPr>
          </w:p>
        </w:tc>
      </w:tr>
      <w:tr w:rsidR="0054486B" w:rsidRPr="00FA2EB8" w14:paraId="54750E36" w14:textId="77777777" w:rsidTr="0021534F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1240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68D042E8" w14:textId="77777777" w:rsidR="00FA2EB8" w:rsidRDefault="00FA2EB8" w:rsidP="00FA2EB8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A TRATAR PARA 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Preparar sprint seguinte, atualizar documentação e continuar validação do produto.</w:t>
            </w:r>
          </w:p>
          <w:p w14:paraId="18A3B78E" w14:textId="77777777" w:rsidR="001B46BF" w:rsidRDefault="001B46BF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5BC588B8" w14:textId="77777777" w:rsidR="00FA2EB8" w:rsidRDefault="00FA2EB8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441AD548" w14:textId="77777777" w:rsidR="00FA2EB8" w:rsidRPr="00FA2EB8" w:rsidRDefault="00FA2EB8" w:rsidP="00FA2EB8">
            <w:pPr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</w:tc>
      </w:tr>
      <w:tr w:rsidR="0054486B" w:rsidRPr="00FA2EB8" w14:paraId="5F877644" w14:textId="77777777" w:rsidTr="00215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61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9AF0C67" w14:textId="77777777" w:rsidR="0054486B" w:rsidRPr="008C3931" w:rsidRDefault="008C3931" w:rsidP="008C3931">
            <w:pPr>
              <w:pStyle w:val="BodyText2"/>
              <w:jc w:val="left"/>
              <w:rPr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DATA DA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16/06/2026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9CA4" w14:textId="77777777" w:rsidR="001B46BF" w:rsidRPr="00FA2EB8" w:rsidRDefault="001B46BF" w:rsidP="00560197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  <w:p w14:paraId="10351586" w14:textId="77777777" w:rsidR="00E04D53" w:rsidRPr="00FA2EB8" w:rsidRDefault="00E04D53" w:rsidP="008C3931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</w:tc>
      </w:tr>
    </w:tbl>
    <w:p w14:paraId="6AD0FE92" w14:textId="77777777" w:rsidR="00424279" w:rsidRPr="00FA2EB8" w:rsidRDefault="00424279">
      <w:pPr>
        <w:rPr>
          <w:lang w:val="pt-PT"/>
        </w:rPr>
      </w:pPr>
    </w:p>
    <w:sectPr w:rsidR="00424279" w:rsidRPr="00FA2EB8" w:rsidSect="00BA4C65">
      <w:pgSz w:w="12240" w:h="15840"/>
      <w:pgMar w:top="360" w:right="1440" w:bottom="36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495B"/>
    <w:multiLevelType w:val="hybridMultilevel"/>
    <w:tmpl w:val="D4043F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C15E6"/>
    <w:multiLevelType w:val="multilevel"/>
    <w:tmpl w:val="383CBA7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3709A8"/>
    <w:multiLevelType w:val="hybridMultilevel"/>
    <w:tmpl w:val="52E6CB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73CFA"/>
    <w:multiLevelType w:val="hybridMultilevel"/>
    <w:tmpl w:val="98F807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11BB6"/>
    <w:multiLevelType w:val="hybridMultilevel"/>
    <w:tmpl w:val="58345F22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479C3"/>
    <w:multiLevelType w:val="hybridMultilevel"/>
    <w:tmpl w:val="C56C54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73B33"/>
    <w:multiLevelType w:val="hybridMultilevel"/>
    <w:tmpl w:val="C2C6DB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84A73"/>
    <w:multiLevelType w:val="hybridMultilevel"/>
    <w:tmpl w:val="B3E03F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6405E"/>
    <w:multiLevelType w:val="hybridMultilevel"/>
    <w:tmpl w:val="16CAAE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2710520">
    <w:abstractNumId w:val="4"/>
  </w:num>
  <w:num w:numId="2" w16cid:durableId="134300360">
    <w:abstractNumId w:val="0"/>
  </w:num>
  <w:num w:numId="3" w16cid:durableId="1538351571">
    <w:abstractNumId w:val="3"/>
  </w:num>
  <w:num w:numId="4" w16cid:durableId="818038028">
    <w:abstractNumId w:val="2"/>
  </w:num>
  <w:num w:numId="5" w16cid:durableId="1004358435">
    <w:abstractNumId w:val="5"/>
  </w:num>
  <w:num w:numId="6" w16cid:durableId="1938782727">
    <w:abstractNumId w:val="8"/>
  </w:num>
  <w:num w:numId="7" w16cid:durableId="262961573">
    <w:abstractNumId w:val="7"/>
  </w:num>
  <w:num w:numId="8" w16cid:durableId="946814332">
    <w:abstractNumId w:val="6"/>
  </w:num>
  <w:num w:numId="9" w16cid:durableId="103835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D74"/>
    <w:rsid w:val="000277A0"/>
    <w:rsid w:val="0007310B"/>
    <w:rsid w:val="000F1B7E"/>
    <w:rsid w:val="001B46BF"/>
    <w:rsid w:val="002076CA"/>
    <w:rsid w:val="00224D74"/>
    <w:rsid w:val="002B444B"/>
    <w:rsid w:val="002D26AE"/>
    <w:rsid w:val="002F2BB2"/>
    <w:rsid w:val="00302F01"/>
    <w:rsid w:val="00392BA5"/>
    <w:rsid w:val="003A0408"/>
    <w:rsid w:val="003A4EDF"/>
    <w:rsid w:val="003D3F59"/>
    <w:rsid w:val="003E5E83"/>
    <w:rsid w:val="00424279"/>
    <w:rsid w:val="0049383F"/>
    <w:rsid w:val="00540DD0"/>
    <w:rsid w:val="0054486B"/>
    <w:rsid w:val="00560197"/>
    <w:rsid w:val="006055EF"/>
    <w:rsid w:val="00611ED2"/>
    <w:rsid w:val="00615CB2"/>
    <w:rsid w:val="006924E8"/>
    <w:rsid w:val="006C707E"/>
    <w:rsid w:val="00717EF7"/>
    <w:rsid w:val="00756E4F"/>
    <w:rsid w:val="00793BCC"/>
    <w:rsid w:val="008C3931"/>
    <w:rsid w:val="00944324"/>
    <w:rsid w:val="009C2BF5"/>
    <w:rsid w:val="00A01D66"/>
    <w:rsid w:val="00A56373"/>
    <w:rsid w:val="00AC579D"/>
    <w:rsid w:val="00AF793B"/>
    <w:rsid w:val="00B0578C"/>
    <w:rsid w:val="00B24436"/>
    <w:rsid w:val="00BA4C65"/>
    <w:rsid w:val="00BB3BC9"/>
    <w:rsid w:val="00BB7098"/>
    <w:rsid w:val="00BD3C62"/>
    <w:rsid w:val="00BF0D47"/>
    <w:rsid w:val="00C24B1B"/>
    <w:rsid w:val="00C41619"/>
    <w:rsid w:val="00C5542C"/>
    <w:rsid w:val="00E04D53"/>
    <w:rsid w:val="00EA2CAE"/>
    <w:rsid w:val="00EB3168"/>
    <w:rsid w:val="00F30762"/>
    <w:rsid w:val="00F94683"/>
    <w:rsid w:val="00F95E15"/>
    <w:rsid w:val="00FA2EB8"/>
    <w:rsid w:val="00FC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90D3"/>
  <w15:docId w15:val="{BB4B1BAE-B9A9-459A-BAB6-3F4381D0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54486B"/>
    <w:pPr>
      <w:keepNext/>
      <w:jc w:val="center"/>
      <w:outlineLvl w:val="0"/>
    </w:pPr>
    <w:rPr>
      <w:rFonts w:ascii="Lucida Sans Unicode" w:hAnsi="Lucida Sans Unicode" w:cs="Lucida Sans Unicode"/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486B"/>
    <w:rPr>
      <w:rFonts w:ascii="Lucida Sans Unicode" w:eastAsia="Times New Roman" w:hAnsi="Lucida Sans Unicode" w:cs="Lucida Sans Unicode"/>
      <w:b/>
      <w:bCs/>
      <w:sz w:val="30"/>
      <w:szCs w:val="24"/>
      <w:lang w:eastAsia="pt-BR"/>
    </w:rPr>
  </w:style>
  <w:style w:type="paragraph" w:styleId="BodyText2">
    <w:name w:val="Body Text 2"/>
    <w:basedOn w:val="Normal"/>
    <w:link w:val="BodyText2Char"/>
    <w:rsid w:val="0054486B"/>
    <w:pPr>
      <w:jc w:val="both"/>
    </w:pPr>
    <w:rPr>
      <w:rFonts w:ascii="Lucida Sans Unicode" w:hAnsi="Lucida Sans Unicode" w:cs="Lucida Sans Unicode"/>
      <w:sz w:val="20"/>
    </w:rPr>
  </w:style>
  <w:style w:type="character" w:customStyle="1" w:styleId="BodyText2Char">
    <w:name w:val="Body Text 2 Char"/>
    <w:basedOn w:val="DefaultParagraphFont"/>
    <w:link w:val="BodyText2"/>
    <w:rsid w:val="0054486B"/>
    <w:rPr>
      <w:rFonts w:ascii="Lucida Sans Unicode" w:eastAsia="Times New Roman" w:hAnsi="Lucida Sans Unicode" w:cs="Lucida Sans Unicode"/>
      <w:sz w:val="20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8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86B"/>
    <w:rPr>
      <w:rFonts w:ascii="Tahoma" w:eastAsia="Times New Roman" w:hAnsi="Tahoma" w:cs="Tahoma"/>
      <w:sz w:val="16"/>
      <w:szCs w:val="16"/>
      <w:lang w:eastAsia="pt-BR"/>
    </w:rPr>
  </w:style>
  <w:style w:type="paragraph" w:styleId="ListParagraph">
    <w:name w:val="List Paragraph"/>
    <w:basedOn w:val="Normal"/>
    <w:uiPriority w:val="34"/>
    <w:qFormat/>
    <w:rsid w:val="00B24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abio%20Reis\Dropbox\SW%20-%20Trabalhos\Atas\Templates%20Atas\Template-Ata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54A30417-0BC3-4F22-B095-46A21D0C6C6C}"/>
</file>

<file path=customXml/itemProps2.xml><?xml version="1.0" encoding="utf-8"?>
<ds:datastoreItem xmlns:ds="http://schemas.openxmlformats.org/officeDocument/2006/customXml" ds:itemID="{584A1F5E-17AA-4D34-8553-F9135AFD40DC}"/>
</file>

<file path=customXml/itemProps3.xml><?xml version="1.0" encoding="utf-8"?>
<ds:datastoreItem xmlns:ds="http://schemas.openxmlformats.org/officeDocument/2006/customXml" ds:itemID="{A93D059E-3127-4B26-ABDF-C21AB62B9A65}"/>
</file>

<file path=docProps/app.xml><?xml version="1.0" encoding="utf-8"?>
<Properties xmlns="http://schemas.openxmlformats.org/officeDocument/2006/extended-properties" xmlns:vt="http://schemas.openxmlformats.org/officeDocument/2006/docPropsVTypes">
  <Template>Template-Ata1</Template>
  <TotalTime>15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REUNIÃO - Gesmar</vt:lpstr>
      <vt:lpstr>ATA DE REUNIÃO - Gesmar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- Gesmar</dc:title>
  <dc:creator>Fabio Reis</dc:creator>
  <cp:lastModifiedBy>Nuno Pina</cp:lastModifiedBy>
  <cp:revision>14</cp:revision>
  <dcterms:created xsi:type="dcterms:W3CDTF">2015-02-01T22:50:00Z</dcterms:created>
  <dcterms:modified xsi:type="dcterms:W3CDTF">2024-10-21T10:09:00Z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TC019926259991</vt:lpwstr>
  </property>
  <property fmtid="{D5CDD505-2E9C-101B-9397-08002B2CF9AE}" pid="3" name="ContentTypeId">
    <vt:lpwstr>0x010100AD85DED310D87744AA388A4F8451320D</vt:lpwstr>
  </property>
</Properties>
</file>