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D9A6E4" w14:textId="77777777" w:rsidR="0054486B" w:rsidRPr="00FA2EB8" w:rsidRDefault="0054486B" w:rsidP="0054486B">
      <w:pPr>
        <w:rPr>
          <w:rFonts w:ascii="Lucida Sans Unicode" w:hAnsi="Lucida Sans Unicode" w:cs="Lucida Sans Unicode"/>
          <w:sz w:val="10"/>
          <w:lang w:val="pt-PT"/>
        </w:rPr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00"/>
        <w:gridCol w:w="3424"/>
        <w:gridCol w:w="1956"/>
      </w:tblGrid>
      <w:tr w:rsidR="00C24B1B" w:rsidRPr="00FA2EB8" w14:paraId="5595DE6A" w14:textId="77777777" w:rsidTr="0021534F">
        <w:trPr>
          <w:cantSplit/>
          <w:trHeight w:val="340"/>
        </w:trPr>
        <w:tc>
          <w:tcPr>
            <w:tcW w:w="2122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E47535" w14:textId="37994893" w:rsidR="0054486B" w:rsidRPr="00FA2EB8" w:rsidRDefault="00C24B1B" w:rsidP="00224D74">
            <w:pPr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Lucida Sans Unicode" w:hAnsi="Lucida Sans Unicode" w:cs="Lucida Sans Unicode"/>
                <w:noProof/>
                <w:lang w:val="pt-PT"/>
              </w:rPr>
              <w:drawing>
                <wp:inline distT="0" distB="0" distL="0" distR="0" wp14:anchorId="0E820D11" wp14:editId="4DB82C6E">
                  <wp:extent cx="2895988" cy="567055"/>
                  <wp:effectExtent l="0" t="0" r="0" b="4445"/>
                  <wp:docPr id="17819933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993306" name="Picture 1781993306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29345" cy="573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58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71602D" w14:textId="77777777" w:rsidR="0054486B" w:rsidRPr="00FA2EB8" w:rsidRDefault="0054486B" w:rsidP="0021534F">
            <w:pPr>
              <w:pStyle w:val="Heading1"/>
              <w:rPr>
                <w:sz w:val="36"/>
                <w:lang w:val="pt-PT"/>
              </w:rPr>
            </w:pPr>
            <w:r w:rsidRPr="00FA2EB8">
              <w:rPr>
                <w:sz w:val="36"/>
                <w:lang w:val="pt-PT"/>
              </w:rPr>
              <w:t>ATA DE REUNIÃO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28363BC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Doc. Nº. ATA-OP-02</w:t>
            </w:r>
          </w:p>
        </w:tc>
      </w:tr>
      <w:tr w:rsidR="00C24B1B" w:rsidRPr="00FA2EB8" w14:paraId="2A6644A9" w14:textId="77777777" w:rsidTr="0021534F">
        <w:trPr>
          <w:cantSplit/>
          <w:trHeight w:val="340"/>
        </w:trPr>
        <w:tc>
          <w:tcPr>
            <w:tcW w:w="212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826E68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5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3D28D2F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F7F123A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Página(s): 1/</w:t>
            </w:r>
          </w:p>
          <w:p w14:paraId="38EAFFDB" w14:textId="77777777" w:rsidR="0054486B" w:rsidRPr="00FA2EB8" w:rsidRDefault="0054486B" w:rsidP="0021534F">
            <w:pPr>
              <w:rPr>
                <w:rFonts w:ascii="Lucida Sans Unicode" w:hAnsi="Lucida Sans Unicode" w:cs="Lucida Sans Unicode"/>
                <w:lang w:val="pt-PT"/>
              </w:rPr>
            </w:pPr>
          </w:p>
        </w:tc>
      </w:tr>
      <w:tr w:rsidR="00C24B1B" w:rsidRPr="00FA2EB8" w14:paraId="1977FC01" w14:textId="77777777" w:rsidTr="00224D74">
        <w:trPr>
          <w:cantSplit/>
          <w:trHeight w:val="706"/>
        </w:trPr>
        <w:tc>
          <w:tcPr>
            <w:tcW w:w="2122" w:type="dxa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64C18A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5258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461A32D" w14:textId="77777777" w:rsidR="0054486B" w:rsidRPr="00FA2EB8" w:rsidRDefault="0054486B" w:rsidP="0021534F">
            <w:pPr>
              <w:jc w:val="center"/>
              <w:rPr>
                <w:rFonts w:ascii="Lucida Sans Unicode" w:hAnsi="Lucida Sans Unicode" w:cs="Lucida Sans Unicode"/>
                <w:lang w:val="pt-PT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0BDB93B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Versão: 1.0</w:t>
            </w:r>
          </w:p>
        </w:tc>
      </w:tr>
    </w:tbl>
    <w:p w14:paraId="2B0B7799" w14:textId="77777777" w:rsidR="0054486B" w:rsidRPr="00FA2EB8" w:rsidRDefault="0054486B" w:rsidP="0054486B">
      <w:pPr>
        <w:rPr>
          <w:rFonts w:ascii="Lucida Sans Unicode" w:hAnsi="Lucida Sans Unicode" w:cs="Lucida Sans Unicode"/>
          <w:sz w:val="10"/>
          <w:lang w:val="pt-PT"/>
        </w:rPr>
      </w:pPr>
    </w:p>
    <w:tbl>
      <w:tblPr>
        <w:tblW w:w="100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60"/>
        <w:gridCol w:w="720"/>
        <w:gridCol w:w="1014"/>
        <w:gridCol w:w="6186"/>
      </w:tblGrid>
      <w:tr w:rsidR="00944324" w:rsidRPr="00FA2EB8" w14:paraId="26D17102" w14:textId="77777777" w:rsidTr="0021534F">
        <w:trPr>
          <w:trHeight w:val="348"/>
        </w:trPr>
        <w:tc>
          <w:tcPr>
            <w:tcW w:w="2160" w:type="dxa"/>
            <w:vAlign w:val="center"/>
          </w:tcPr>
          <w:p w14:paraId="71F7FC20" w14:textId="77777777" w:rsidR="00944324" w:rsidRPr="00FA2EB8" w:rsidRDefault="00944324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PROJETO:</w:t>
            </w:r>
          </w:p>
        </w:tc>
        <w:tc>
          <w:tcPr>
            <w:tcW w:w="7920" w:type="dxa"/>
            <w:gridSpan w:val="3"/>
            <w:vAlign w:val="center"/>
          </w:tcPr>
          <w:p w14:paraId="519045C5" w14:textId="77777777" w:rsidR="00944324" w:rsidRPr="00FA2EB8" w:rsidRDefault="00944324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OptiDrive</w:t>
            </w:r>
          </w:p>
        </w:tc>
      </w:tr>
      <w:tr w:rsidR="0054486B" w:rsidRPr="00FA2EB8" w14:paraId="58302F41" w14:textId="77777777" w:rsidTr="0021534F">
        <w:trPr>
          <w:trHeight w:val="348"/>
        </w:trPr>
        <w:tc>
          <w:tcPr>
            <w:tcW w:w="2160" w:type="dxa"/>
            <w:vAlign w:val="center"/>
          </w:tcPr>
          <w:p w14:paraId="4BE9166B" w14:textId="77777777" w:rsidR="0054486B" w:rsidRPr="00FA2EB8" w:rsidRDefault="0054486B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DATA:</w:t>
            </w:r>
          </w:p>
        </w:tc>
        <w:tc>
          <w:tcPr>
            <w:tcW w:w="7920" w:type="dxa"/>
            <w:gridSpan w:val="3"/>
            <w:vAlign w:val="center"/>
          </w:tcPr>
          <w:p w14:paraId="480DE5A8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30/05/2026</w:t>
            </w:r>
          </w:p>
        </w:tc>
      </w:tr>
      <w:tr w:rsidR="0054486B" w:rsidRPr="00FA2EB8" w14:paraId="404983A3" w14:textId="77777777" w:rsidTr="0021534F">
        <w:trPr>
          <w:trHeight w:val="346"/>
        </w:trPr>
        <w:tc>
          <w:tcPr>
            <w:tcW w:w="2160" w:type="dxa"/>
            <w:vAlign w:val="center"/>
          </w:tcPr>
          <w:p w14:paraId="4B91A68E" w14:textId="77777777" w:rsidR="0054486B" w:rsidRPr="00FA2EB8" w:rsidRDefault="0054486B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LOCAL:</w:t>
            </w:r>
          </w:p>
        </w:tc>
        <w:tc>
          <w:tcPr>
            <w:tcW w:w="7920" w:type="dxa"/>
            <w:gridSpan w:val="3"/>
            <w:vAlign w:val="center"/>
          </w:tcPr>
          <w:p w14:paraId="2DAF7C8A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Reunião remota / trabalho local</w:t>
            </w:r>
          </w:p>
        </w:tc>
      </w:tr>
      <w:tr w:rsidR="0054486B" w:rsidRPr="00FA2EB8" w14:paraId="66765B42" w14:textId="77777777" w:rsidTr="0021534F">
        <w:trPr>
          <w:trHeight w:val="346"/>
        </w:trPr>
        <w:tc>
          <w:tcPr>
            <w:tcW w:w="2160" w:type="dxa"/>
            <w:vAlign w:val="center"/>
          </w:tcPr>
          <w:p w14:paraId="5F4BE552" w14:textId="77777777" w:rsidR="0054486B" w:rsidRPr="00FA2EB8" w:rsidRDefault="00717EF7" w:rsidP="00717EF7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HORA:</w:t>
            </w:r>
          </w:p>
        </w:tc>
        <w:tc>
          <w:tcPr>
            <w:tcW w:w="7920" w:type="dxa"/>
            <w:gridSpan w:val="3"/>
            <w:tcBorders>
              <w:bottom w:val="single" w:sz="4" w:space="0" w:color="auto"/>
            </w:tcBorders>
            <w:vAlign w:val="center"/>
          </w:tcPr>
          <w:p w14:paraId="7DA96436" w14:textId="77777777" w:rsidR="0054486B" w:rsidRPr="00FA2EB8" w:rsidRDefault="0054486B" w:rsidP="0021534F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10:00 - 11:30</w:t>
            </w:r>
          </w:p>
        </w:tc>
      </w:tr>
      <w:tr w:rsidR="00540DD0" w:rsidRPr="00FA2EB8" w14:paraId="4D628700" w14:textId="77777777" w:rsidTr="00540DD0">
        <w:trPr>
          <w:cantSplit/>
          <w:trHeight w:val="229"/>
        </w:trPr>
        <w:tc>
          <w:tcPr>
            <w:tcW w:w="2160" w:type="dxa"/>
            <w:vMerge w:val="restart"/>
            <w:tcBorders>
              <w:right w:val="single" w:sz="4" w:space="0" w:color="auto"/>
            </w:tcBorders>
            <w:vAlign w:val="center"/>
          </w:tcPr>
          <w:p w14:paraId="6597E5B1" w14:textId="77777777" w:rsidR="00540DD0" w:rsidRPr="00FA2EB8" w:rsidRDefault="00540DD0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 w:rsidRPr="00FA2EB8"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PARTICIPANTES</w:t>
            </w:r>
            <w: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  <w:t>:</w:t>
            </w:r>
          </w:p>
        </w:tc>
        <w:tc>
          <w:tcPr>
            <w:tcW w:w="17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394AA" w14:textId="77777777" w:rsidR="00540DD0" w:rsidRPr="00540DD0" w:rsidRDefault="00BF0D47" w:rsidP="00FD226E">
            <w:pPr>
              <w:jc w:val="left"/>
              <w:rPr>
                <w:rFonts w:ascii="Lucida Sans Unicode" w:hAnsi="Lucida Sans Unicode" w:cs="Lucida Sans Unicode"/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Product Owner / Scrum Master / Desenvolvimento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47AFDAD" w14:textId="77777777" w:rsidR="00540DD0" w:rsidRPr="00540DD0" w:rsidRDefault="00540DD0" w:rsidP="00FD226E">
            <w:pPr>
              <w:jc w:val="left"/>
              <w:rPr>
                <w:rFonts w:ascii="Lucida Sans Unicode" w:hAnsi="Lucida Sans Unicode" w:cs="Lucida Sans Unicode"/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Alexandre Miguel</w:t>
            </w:r>
          </w:p>
        </w:tc>
      </w:tr>
      <w:tr w:rsidR="00540DD0" w:rsidRPr="00FA2EB8" w14:paraId="416CBC05" w14:textId="77777777" w:rsidTr="00540DD0">
        <w:trPr>
          <w:cantSplit/>
          <w:trHeight w:val="720"/>
        </w:trPr>
        <w:tc>
          <w:tcPr>
            <w:tcW w:w="2160" w:type="dxa"/>
            <w:vMerge/>
            <w:tcBorders>
              <w:right w:val="single" w:sz="4" w:space="0" w:color="auto"/>
            </w:tcBorders>
            <w:vAlign w:val="center"/>
          </w:tcPr>
          <w:p w14:paraId="57E1EAD5" w14:textId="77777777" w:rsidR="00540DD0" w:rsidRPr="00FA2EB8" w:rsidRDefault="00540DD0" w:rsidP="0021534F">
            <w:pPr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</w:p>
        </w:tc>
        <w:tc>
          <w:tcPr>
            <w:tcW w:w="173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FAD36F" w14:textId="77777777" w:rsidR="00540DD0" w:rsidRPr="00FA2EB8" w:rsidRDefault="00540DD0" w:rsidP="00FD226E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Stakeholder académico</w:t>
            </w:r>
          </w:p>
        </w:tc>
        <w:tc>
          <w:tcPr>
            <w:tcW w:w="618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8E0BF1" w14:textId="77777777" w:rsidR="00540DD0" w:rsidRPr="00FA2EB8" w:rsidRDefault="00540DD0" w:rsidP="00FD226E">
            <w:pPr>
              <w:jc w:val="left"/>
              <w:rPr>
                <w:rFonts w:ascii="Lucida Sans Unicode" w:hAnsi="Lucida Sans Unicode" w:cs="Lucida Sans Unicode"/>
                <w:sz w:val="18"/>
                <w:lang w:val="pt-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Docente da unidade curricular</w:t>
            </w:r>
          </w:p>
        </w:tc>
      </w:tr>
      <w:tr w:rsidR="00B24436" w:rsidRPr="00FA2EB8" w14:paraId="7993D68F" w14:textId="77777777" w:rsidTr="003D3F59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346"/>
        </w:trPr>
        <w:tc>
          <w:tcPr>
            <w:tcW w:w="100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0375F0C0" w14:textId="77777777" w:rsidR="00FA2EB8" w:rsidRDefault="00FA2EB8" w:rsidP="00FA2EB8">
            <w:pPr>
              <w:jc w:val="left"/>
              <w:rPr>
                <w:rFonts w:ascii="Lucida Sans Unicode" w:hAnsi="Lucida Sans Unicode" w:cs="Lucida Sans Unicode"/>
                <w:b/>
                <w:bCs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ASSUNTOS PENDENTES DA REUNIÃO ANTERIOR: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Validação dos entregáveis e correções identificadas na sprint anterior.</w:t>
            </w:r>
          </w:p>
          <w:p w14:paraId="5EA1A806" w14:textId="77777777" w:rsidR="00FA2EB8" w:rsidRPr="00FA2EB8" w:rsidRDefault="00FA2EB8" w:rsidP="00FA2EB8">
            <w:pPr>
              <w:rPr>
                <w:sz w:val="20"/>
                <w:lang w:val="pt-PT"/>
              </w:rPr>
            </w:pPr>
          </w:p>
          <w:p w14:paraId="7AB7E9CF" w14:textId="77777777" w:rsidR="00BB3BC9" w:rsidRPr="00FA2EB8" w:rsidRDefault="00BB3BC9" w:rsidP="00BB3BC9">
            <w:pPr>
              <w:pStyle w:val="BodyText2"/>
              <w:rPr>
                <w:sz w:val="18"/>
                <w:lang w:val="pt-PT"/>
              </w:rPr>
            </w:pPr>
          </w:p>
          <w:p w14:paraId="7C919F29" w14:textId="77777777" w:rsidR="00E04D53" w:rsidRPr="00FA2EB8" w:rsidRDefault="00E04D53" w:rsidP="00FA2EB8">
            <w:pPr>
              <w:pStyle w:val="BodyText2"/>
              <w:rPr>
                <w:sz w:val="18"/>
                <w:lang w:val="pt-PT"/>
              </w:rPr>
            </w:pPr>
          </w:p>
        </w:tc>
      </w:tr>
      <w:tr w:rsidR="00B24436" w:rsidRPr="00FA2EB8" w14:paraId="2C58E184" w14:textId="77777777" w:rsidTr="003D3F59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346"/>
        </w:trPr>
        <w:tc>
          <w:tcPr>
            <w:tcW w:w="100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379B3718" w14:textId="77777777" w:rsidR="00FA2EB8" w:rsidRDefault="00FA2EB8" w:rsidP="001B46BF">
            <w:pPr>
              <w:pStyle w:val="BodyText2"/>
              <w:jc w:val="left"/>
              <w:rPr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ASSUNTOS TRATADOS NA REUNIÃO: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Planeamento e execução da Sprint 2: Mapas, Postos e Energia. Foram revistos requisitos, implementação, testes, evidências Jira/Confluence e riscos.</w:t>
            </w:r>
          </w:p>
          <w:p w14:paraId="589D5308" w14:textId="77777777" w:rsidR="00FA2EB8" w:rsidRDefault="00FA2EB8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26874667" w14:textId="77777777" w:rsidR="00FA2EB8" w:rsidRDefault="00FA2EB8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2EA4B7DC" w14:textId="77777777" w:rsidR="00615CB2" w:rsidRDefault="00615CB2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002E2F9E" w14:textId="77777777" w:rsidR="00615CB2" w:rsidRDefault="00615CB2" w:rsidP="001B46BF">
            <w:pPr>
              <w:pStyle w:val="BodyText2"/>
              <w:rPr>
                <w:b/>
                <w:sz w:val="18"/>
                <w:lang w:val="pt-PT"/>
              </w:rPr>
            </w:pPr>
          </w:p>
          <w:p w14:paraId="06E578D3" w14:textId="77777777" w:rsidR="001B46BF" w:rsidRPr="00FA2EB8" w:rsidRDefault="001B46BF" w:rsidP="00FA2EB8">
            <w:pPr>
              <w:pStyle w:val="BodyText2"/>
              <w:ind w:left="720"/>
              <w:rPr>
                <w:b/>
                <w:sz w:val="18"/>
                <w:lang w:val="pt-PT"/>
              </w:rPr>
            </w:pPr>
          </w:p>
        </w:tc>
      </w:tr>
      <w:tr w:rsidR="0054486B" w:rsidRPr="00FA2EB8" w14:paraId="54750E36" w14:textId="77777777" w:rsidTr="0021534F">
        <w:tblPrEx>
          <w:tblBorders>
            <w:insideH w:val="none" w:sz="0" w:space="0" w:color="auto"/>
            <w:insideV w:val="none" w:sz="0" w:space="0" w:color="auto"/>
          </w:tblBorders>
        </w:tblPrEx>
        <w:trPr>
          <w:cantSplit/>
          <w:trHeight w:val="1240"/>
        </w:trPr>
        <w:tc>
          <w:tcPr>
            <w:tcW w:w="10080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top"/>
          </w:tcPr>
          <w:p w14:paraId="68D042E8" w14:textId="77777777" w:rsidR="00FA2EB8" w:rsidRDefault="00FA2EB8" w:rsidP="00FA2EB8">
            <w:pPr>
              <w:pStyle w:val="BodyText2"/>
              <w:jc w:val="left"/>
              <w:rPr>
                <w:b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ASSUNTOS A TRATAR PARA A PRÓXIMA REUNIÃO: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Preparar sprint seguinte, atualizar documentação e continuar validação do produto.</w:t>
            </w:r>
          </w:p>
          <w:p w14:paraId="18A3B78E" w14:textId="77777777" w:rsidR="001B46BF" w:rsidRDefault="001B46BF" w:rsidP="00FA2EB8">
            <w:pPr>
              <w:ind w:left="1440"/>
              <w:jc w:val="both"/>
              <w:rPr>
                <w:rFonts w:ascii="Lucida Sans" w:hAnsi="Lucida Sans" w:cs="Lucida Sans Unicode"/>
                <w:sz w:val="18"/>
                <w:szCs w:val="18"/>
                <w:lang w:val="pt-PT"/>
              </w:rPr>
            </w:pPr>
          </w:p>
          <w:p w14:paraId="5BC588B8" w14:textId="77777777" w:rsidR="00FA2EB8" w:rsidRDefault="00FA2EB8" w:rsidP="00FA2EB8">
            <w:pPr>
              <w:ind w:left="1440"/>
              <w:jc w:val="both"/>
              <w:rPr>
                <w:rFonts w:ascii="Lucida Sans" w:hAnsi="Lucida Sans" w:cs="Lucida Sans Unicode"/>
                <w:sz w:val="18"/>
                <w:szCs w:val="18"/>
                <w:lang w:val="pt-PT"/>
              </w:rPr>
            </w:pPr>
          </w:p>
          <w:p w14:paraId="441AD548" w14:textId="77777777" w:rsidR="00FA2EB8" w:rsidRPr="00FA2EB8" w:rsidRDefault="00FA2EB8" w:rsidP="00FA2EB8">
            <w:pPr>
              <w:jc w:val="both"/>
              <w:rPr>
                <w:rFonts w:ascii="Lucida Sans" w:hAnsi="Lucida Sans" w:cs="Lucida Sans Unicode"/>
                <w:sz w:val="18"/>
                <w:szCs w:val="18"/>
                <w:lang w:val="pt-PT"/>
              </w:rPr>
            </w:pPr>
          </w:p>
        </w:tc>
      </w:tr>
      <w:tr w:rsidR="0054486B" w:rsidRPr="00FA2EB8" w14:paraId="5F877644" w14:textId="77777777" w:rsidTr="0021534F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cantSplit/>
          <w:trHeight w:val="561"/>
        </w:trPr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top"/>
          </w:tcPr>
          <w:p w14:paraId="29AF0C67" w14:textId="77777777" w:rsidR="0054486B" w:rsidRPr="008C3931" w:rsidRDefault="008C3931" w:rsidP="008C3931">
            <w:pPr>
              <w:pStyle w:val="BodyText2"/>
              <w:jc w:val="left"/>
              <w:rPr>
                <w:b/>
                <w:bCs/>
                <w:sz w:val="18"/>
                <w:lang w:val="pt-PT"/>
              </w:rPr>
            </w:pPr>
            <w:r>
              <w:rPr>
                <w:rFonts w:ascii="Times New Roman" w:hAnsi="Times New Roman"/>
                <w:b/>
                <w:sz w:val="20"/>
              </w:rPr>
              <w:t>DATA DA PRÓXIMA REUNIÃO:</w:t>
            </w:r>
            <w:r>
              <w:br/>
            </w:r>
            <w:r>
              <w:rPr>
                <w:rFonts w:ascii="Times New Roman" w:hAnsi="Times New Roman"/>
                <w:b w:val="0"/>
                <w:sz w:val="19"/>
              </w:rPr>
              <w:t>08/06/2026</w:t>
            </w:r>
          </w:p>
        </w:tc>
        <w:tc>
          <w:tcPr>
            <w:tcW w:w="720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B9CA4" w14:textId="77777777" w:rsidR="001B46BF" w:rsidRPr="00FA2EB8" w:rsidRDefault="001B46BF" w:rsidP="00560197">
            <w:pPr>
              <w:pStyle w:val="BodyText2"/>
              <w:rPr>
                <w:b/>
                <w:bCs/>
                <w:sz w:val="18"/>
                <w:lang w:val="pt-PT"/>
              </w:rPr>
            </w:pPr>
          </w:p>
          <w:p w14:paraId="10351586" w14:textId="77777777" w:rsidR="00E04D53" w:rsidRPr="00FA2EB8" w:rsidRDefault="00E04D53" w:rsidP="008C3931">
            <w:pPr>
              <w:pStyle w:val="BodyText2"/>
              <w:rPr>
                <w:b/>
                <w:bCs/>
                <w:sz w:val="18"/>
                <w:lang w:val="pt-PT"/>
              </w:rPr>
            </w:pPr>
          </w:p>
        </w:tc>
      </w:tr>
    </w:tbl>
    <w:p w14:paraId="6AD0FE92" w14:textId="77777777" w:rsidR="00424279" w:rsidRPr="00FA2EB8" w:rsidRDefault="00424279">
      <w:pPr>
        <w:rPr>
          <w:lang w:val="pt-PT"/>
        </w:rPr>
      </w:pPr>
    </w:p>
    <w:sectPr w:rsidR="00424279" w:rsidRPr="00FA2EB8" w:rsidSect="00BA4C65">
      <w:pgSz w:w="12240" w:h="15840"/>
      <w:pgMar w:top="360" w:right="1440" w:bottom="360" w:left="12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7B495B"/>
    <w:multiLevelType w:val="hybridMultilevel"/>
    <w:tmpl w:val="D4043F6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FC15E6"/>
    <w:multiLevelType w:val="multilevel"/>
    <w:tmpl w:val="383CBA76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" w15:restartNumberingAfterBreak="0">
    <w:nsid w:val="1D3709A8"/>
    <w:multiLevelType w:val="hybridMultilevel"/>
    <w:tmpl w:val="52E6CB4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5373CFA"/>
    <w:multiLevelType w:val="hybridMultilevel"/>
    <w:tmpl w:val="98F807E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F11BB6"/>
    <w:multiLevelType w:val="hybridMultilevel"/>
    <w:tmpl w:val="58345F22"/>
    <w:lvl w:ilvl="0" w:tplc="0416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6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EF479C3"/>
    <w:multiLevelType w:val="hybridMultilevel"/>
    <w:tmpl w:val="C56C548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273B33"/>
    <w:multiLevelType w:val="hybridMultilevel"/>
    <w:tmpl w:val="C2C6DBA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4984A73"/>
    <w:multiLevelType w:val="hybridMultilevel"/>
    <w:tmpl w:val="B3E03FB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66405E"/>
    <w:multiLevelType w:val="hybridMultilevel"/>
    <w:tmpl w:val="16CAAEC2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932710520">
    <w:abstractNumId w:val="4"/>
  </w:num>
  <w:num w:numId="2" w16cid:durableId="134300360">
    <w:abstractNumId w:val="0"/>
  </w:num>
  <w:num w:numId="3" w16cid:durableId="1538351571">
    <w:abstractNumId w:val="3"/>
  </w:num>
  <w:num w:numId="4" w16cid:durableId="818038028">
    <w:abstractNumId w:val="2"/>
  </w:num>
  <w:num w:numId="5" w16cid:durableId="1004358435">
    <w:abstractNumId w:val="5"/>
  </w:num>
  <w:num w:numId="6" w16cid:durableId="1938782727">
    <w:abstractNumId w:val="8"/>
  </w:num>
  <w:num w:numId="7" w16cid:durableId="262961573">
    <w:abstractNumId w:val="7"/>
  </w:num>
  <w:num w:numId="8" w16cid:durableId="946814332">
    <w:abstractNumId w:val="6"/>
  </w:num>
  <w:num w:numId="9" w16cid:durableId="103835762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attachedTemplate r:id="rId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4D74"/>
    <w:rsid w:val="000277A0"/>
    <w:rsid w:val="0007310B"/>
    <w:rsid w:val="000F1B7E"/>
    <w:rsid w:val="001B46BF"/>
    <w:rsid w:val="002076CA"/>
    <w:rsid w:val="00224D74"/>
    <w:rsid w:val="002B444B"/>
    <w:rsid w:val="002D26AE"/>
    <w:rsid w:val="002F2BB2"/>
    <w:rsid w:val="00302F01"/>
    <w:rsid w:val="00392BA5"/>
    <w:rsid w:val="003A0408"/>
    <w:rsid w:val="003A4EDF"/>
    <w:rsid w:val="003D3F59"/>
    <w:rsid w:val="003E5E83"/>
    <w:rsid w:val="00424279"/>
    <w:rsid w:val="0049383F"/>
    <w:rsid w:val="00540DD0"/>
    <w:rsid w:val="0054486B"/>
    <w:rsid w:val="00560197"/>
    <w:rsid w:val="006055EF"/>
    <w:rsid w:val="00611ED2"/>
    <w:rsid w:val="00615CB2"/>
    <w:rsid w:val="006924E8"/>
    <w:rsid w:val="006C707E"/>
    <w:rsid w:val="00717EF7"/>
    <w:rsid w:val="00756E4F"/>
    <w:rsid w:val="00793BCC"/>
    <w:rsid w:val="008C3931"/>
    <w:rsid w:val="00944324"/>
    <w:rsid w:val="009C2BF5"/>
    <w:rsid w:val="00A01D66"/>
    <w:rsid w:val="00A56373"/>
    <w:rsid w:val="00AC579D"/>
    <w:rsid w:val="00AF793B"/>
    <w:rsid w:val="00B0578C"/>
    <w:rsid w:val="00B24436"/>
    <w:rsid w:val="00BA4C65"/>
    <w:rsid w:val="00BB3BC9"/>
    <w:rsid w:val="00BB7098"/>
    <w:rsid w:val="00BD3C62"/>
    <w:rsid w:val="00BF0D47"/>
    <w:rsid w:val="00C24B1B"/>
    <w:rsid w:val="00C41619"/>
    <w:rsid w:val="00C5542C"/>
    <w:rsid w:val="00E04D53"/>
    <w:rsid w:val="00EA2CAE"/>
    <w:rsid w:val="00EB3168"/>
    <w:rsid w:val="00F30762"/>
    <w:rsid w:val="00F94683"/>
    <w:rsid w:val="00F95E15"/>
    <w:rsid w:val="00FA2EB8"/>
    <w:rsid w:val="00FC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B90D3"/>
  <w15:docId w15:val="{BB4B1BAE-B9A9-459A-BAB6-3F4381D026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48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Heading1">
    <w:name w:val="heading 1"/>
    <w:basedOn w:val="Normal"/>
    <w:next w:val="Normal"/>
    <w:link w:val="Heading1Char"/>
    <w:qFormat/>
    <w:rsid w:val="0054486B"/>
    <w:pPr>
      <w:keepNext/>
      <w:jc w:val="center"/>
      <w:outlineLvl w:val="0"/>
    </w:pPr>
    <w:rPr>
      <w:rFonts w:ascii="Lucida Sans Unicode" w:hAnsi="Lucida Sans Unicode" w:cs="Lucida Sans Unicode"/>
      <w:b/>
      <w:bCs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54486B"/>
    <w:rPr>
      <w:rFonts w:ascii="Lucida Sans Unicode" w:eastAsia="Times New Roman" w:hAnsi="Lucida Sans Unicode" w:cs="Lucida Sans Unicode"/>
      <w:b/>
      <w:bCs/>
      <w:sz w:val="30"/>
      <w:szCs w:val="24"/>
      <w:lang w:eastAsia="pt-BR"/>
    </w:rPr>
  </w:style>
  <w:style w:type="paragraph" w:styleId="BodyText2">
    <w:name w:val="Body Text 2"/>
    <w:basedOn w:val="Normal"/>
    <w:link w:val="BodyText2Char"/>
    <w:rsid w:val="0054486B"/>
    <w:pPr>
      <w:jc w:val="both"/>
    </w:pPr>
    <w:rPr>
      <w:rFonts w:ascii="Lucida Sans Unicode" w:hAnsi="Lucida Sans Unicode" w:cs="Lucida Sans Unicode"/>
      <w:sz w:val="20"/>
    </w:rPr>
  </w:style>
  <w:style w:type="character" w:customStyle="1" w:styleId="BodyText2Char">
    <w:name w:val="Body Text 2 Char"/>
    <w:basedOn w:val="DefaultParagraphFont"/>
    <w:link w:val="BodyText2"/>
    <w:rsid w:val="0054486B"/>
    <w:rPr>
      <w:rFonts w:ascii="Lucida Sans Unicode" w:eastAsia="Times New Roman" w:hAnsi="Lucida Sans Unicode" w:cs="Lucida Sans Unicode"/>
      <w:sz w:val="20"/>
      <w:szCs w:val="24"/>
      <w:lang w:eastAsia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448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4486B"/>
    <w:rPr>
      <w:rFonts w:ascii="Tahoma" w:eastAsia="Times New Roman" w:hAnsi="Tahoma" w:cs="Tahoma"/>
      <w:sz w:val="16"/>
      <w:szCs w:val="16"/>
      <w:lang w:eastAsia="pt-BR"/>
    </w:rPr>
  </w:style>
  <w:style w:type="paragraph" w:styleId="ListParagraph">
    <w:name w:val="List Paragraph"/>
    <w:basedOn w:val="Normal"/>
    <w:uiPriority w:val="34"/>
    <w:qFormat/>
    <w:rsid w:val="00B2443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customXml" Target="../customXml/item3.xml"/><Relationship Id="rId4" Type="http://schemas.openxmlformats.org/officeDocument/2006/relationships/settings" Target="settings.xml"/><Relationship Id="rId9" Type="http://schemas.openxmlformats.org/officeDocument/2006/relationships/customXml" Target="../customXml/item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Fabio%20Reis\Dropbox\SW%20-%20Trabalhos\Atas\Templates%20Atas\Template-Ata1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85DED310D87744AA388A4F8451320D" ma:contentTypeVersion="10" ma:contentTypeDescription="Criar um novo documento." ma:contentTypeScope="" ma:versionID="712804d50d409785ac5068391cf0d3a8">
  <xsd:schema xmlns:xsd="http://www.w3.org/2001/XMLSchema" xmlns:xs="http://www.w3.org/2001/XMLSchema" xmlns:p="http://schemas.microsoft.com/office/2006/metadata/properties" xmlns:ns2="77ed0e51-dce9-402a-a7ef-175c9db9ed9e" xmlns:ns3="5e040c8c-049e-49dc-8543-3042d83f770b" targetNamespace="http://schemas.microsoft.com/office/2006/metadata/properties" ma:root="true" ma:fieldsID="e404755602e61b09a708d73a9c99ce68" ns2:_="" ns3:_="">
    <xsd:import namespace="77ed0e51-dce9-402a-a7ef-175c9db9ed9e"/>
    <xsd:import namespace="5e040c8c-049e-49dc-8543-3042d83f770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d0e51-dce9-402a-a7ef-175c9db9ed9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m" ma:readOnly="false" ma:fieldId="{5cf76f15-5ced-4ddc-b409-7134ff3c332f}" ma:taxonomyMulti="true" ma:sspId="1c634bea-018a-4564-83db-d8422d98d3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040c8c-049e-49dc-8543-3042d83f770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e86ffe0-0fae-47b1-adf8-a4fb7a02dab1}" ma:internalName="TaxCatchAll" ma:showField="CatchAllData" ma:web="5e040c8c-049e-49dc-8543-3042d83f77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7ed0e51-dce9-402a-a7ef-175c9db9ed9e">
      <Terms xmlns="http://schemas.microsoft.com/office/infopath/2007/PartnerControls"/>
    </lcf76f155ced4ddcb4097134ff3c332f>
    <TaxCatchAll xmlns="5e040c8c-049e-49dc-8543-3042d83f770b" xsi:nil="true"/>
  </documentManagement>
</p:properties>
</file>

<file path=customXml/itemProps1.xml><?xml version="1.0" encoding="utf-8"?>
<ds:datastoreItem xmlns:ds="http://schemas.openxmlformats.org/officeDocument/2006/customXml" ds:itemID="{54A30417-0BC3-4F22-B095-46A21D0C6C6C}"/>
</file>

<file path=customXml/itemProps2.xml><?xml version="1.0" encoding="utf-8"?>
<ds:datastoreItem xmlns:ds="http://schemas.openxmlformats.org/officeDocument/2006/customXml" ds:itemID="{584A1F5E-17AA-4D34-8553-F9135AFD40DC}"/>
</file>

<file path=customXml/itemProps3.xml><?xml version="1.0" encoding="utf-8"?>
<ds:datastoreItem xmlns:ds="http://schemas.openxmlformats.org/officeDocument/2006/customXml" ds:itemID="{A93D059E-3127-4B26-ABDF-C21AB62B9A65}"/>
</file>

<file path=docProps/app.xml><?xml version="1.0" encoding="utf-8"?>
<Properties xmlns="http://schemas.openxmlformats.org/officeDocument/2006/extended-properties" xmlns:vt="http://schemas.openxmlformats.org/officeDocument/2006/docPropsVTypes">
  <Template>Template-Ata1</Template>
  <TotalTime>15</TotalTime>
  <Pages>1</Pages>
  <Words>44</Words>
  <Characters>241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ATA DE REUNIÃO - Gesmar</vt:lpstr>
      <vt:lpstr>ATA DE REUNIÃO - Gesmar</vt:lpstr>
    </vt:vector>
  </TitlesOfParts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ATA DE REUNIÃO - Gesmar</dc:title>
  <dc:creator>Fabio Reis</dc:creator>
  <cp:lastModifiedBy>Nuno Pina</cp:lastModifiedBy>
  <cp:revision>14</cp:revision>
  <dcterms:created xsi:type="dcterms:W3CDTF">2015-02-01T22:50:00Z</dcterms:created>
  <dcterms:modified xsi:type="dcterms:W3CDTF">2024-10-21T10:09:00Z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TC019926259991</vt:lpwstr>
  </property>
  <property fmtid="{D5CDD505-2E9C-101B-9397-08002B2CF9AE}" pid="3" name="ContentTypeId">
    <vt:lpwstr>0x010100AD85DED310D87744AA388A4F8451320D</vt:lpwstr>
  </property>
</Properties>
</file>