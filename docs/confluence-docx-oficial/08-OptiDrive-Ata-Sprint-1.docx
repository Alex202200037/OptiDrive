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D9A6E4" w14:textId="77777777" w:rsidR="0054486B" w:rsidRPr="00FA2EB8" w:rsidRDefault="0054486B" w:rsidP="0054486B">
      <w:pPr>
        <w:rPr>
          <w:rFonts w:ascii="Lucida Sans Unicode" w:hAnsi="Lucida Sans Unicode" w:cs="Lucida Sans Unicode"/>
          <w:sz w:val="10"/>
          <w:lang w:val="pt-PT"/>
        </w:rPr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0"/>
        <w:gridCol w:w="3424"/>
        <w:gridCol w:w="1956"/>
      </w:tblGrid>
      <w:tr w:rsidR="00C24B1B" w:rsidRPr="00FA2EB8" w14:paraId="5595DE6A" w14:textId="77777777" w:rsidTr="0021534F">
        <w:trPr>
          <w:cantSplit/>
          <w:trHeight w:val="340"/>
        </w:trPr>
        <w:tc>
          <w:tcPr>
            <w:tcW w:w="2122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47535" w14:textId="37994893" w:rsidR="0054486B" w:rsidRPr="00FA2EB8" w:rsidRDefault="00C24B1B" w:rsidP="00224D74">
            <w:pPr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Lucida Sans Unicode" w:hAnsi="Lucida Sans Unicode" w:cs="Lucida Sans Unicode"/>
                <w:noProof/>
                <w:lang w:val="pt-PT"/>
              </w:rPr>
              <w:drawing>
                <wp:inline distT="0" distB="0" distL="0" distR="0" wp14:anchorId="0E820D11" wp14:editId="4DB82C6E">
                  <wp:extent cx="2895988" cy="567055"/>
                  <wp:effectExtent l="0" t="0" r="0" b="4445"/>
                  <wp:docPr id="1781993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993306" name="Picture 178199330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345" cy="573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71602D" w14:textId="77777777" w:rsidR="0054486B" w:rsidRPr="00FA2EB8" w:rsidRDefault="0054486B" w:rsidP="0021534F">
            <w:pPr>
              <w:pStyle w:val="Heading1"/>
              <w:rPr>
                <w:sz w:val="36"/>
                <w:lang w:val="pt-PT"/>
              </w:rPr>
            </w:pPr>
            <w:r w:rsidRPr="00FA2EB8">
              <w:rPr>
                <w:sz w:val="36"/>
                <w:lang w:val="pt-PT"/>
              </w:rPr>
              <w:t>ATA DE REUNIÃO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8363BC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Doc. Nº. ATA-OP-01</w:t>
            </w:r>
          </w:p>
        </w:tc>
      </w:tr>
      <w:tr w:rsidR="00C24B1B" w:rsidRPr="00FA2EB8" w14:paraId="2A6644A9" w14:textId="77777777" w:rsidTr="0021534F">
        <w:trPr>
          <w:cantSplit/>
          <w:trHeight w:val="340"/>
        </w:trPr>
        <w:tc>
          <w:tcPr>
            <w:tcW w:w="212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26E68" w14:textId="77777777" w:rsidR="0054486B" w:rsidRPr="00FA2EB8" w:rsidRDefault="0054486B" w:rsidP="0021534F">
            <w:pPr>
              <w:jc w:val="center"/>
              <w:rPr>
                <w:rFonts w:ascii="Lucida Sans Unicode" w:hAnsi="Lucida Sans Unicode" w:cs="Lucida Sans Unicode"/>
                <w:lang w:val="pt-PT"/>
              </w:rPr>
            </w:pPr>
          </w:p>
        </w:tc>
        <w:tc>
          <w:tcPr>
            <w:tcW w:w="5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D28D2F" w14:textId="77777777" w:rsidR="0054486B" w:rsidRPr="00FA2EB8" w:rsidRDefault="0054486B" w:rsidP="0021534F">
            <w:pPr>
              <w:jc w:val="center"/>
              <w:rPr>
                <w:rFonts w:ascii="Lucida Sans Unicode" w:hAnsi="Lucida Sans Unicode" w:cs="Lucida Sans Unicode"/>
                <w:lang w:val="pt-PT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7F123A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Página(s): 1/</w:t>
            </w:r>
          </w:p>
          <w:p w14:paraId="38EAFFDB" w14:textId="77777777" w:rsidR="0054486B" w:rsidRPr="00FA2EB8" w:rsidRDefault="0054486B" w:rsidP="0021534F">
            <w:pPr>
              <w:rPr>
                <w:rFonts w:ascii="Lucida Sans Unicode" w:hAnsi="Lucida Sans Unicode" w:cs="Lucida Sans Unicode"/>
                <w:lang w:val="pt-PT"/>
              </w:rPr>
            </w:pPr>
          </w:p>
        </w:tc>
      </w:tr>
      <w:tr w:rsidR="00C24B1B" w:rsidRPr="00FA2EB8" w14:paraId="1977FC01" w14:textId="77777777" w:rsidTr="00224D74">
        <w:trPr>
          <w:cantSplit/>
          <w:trHeight w:val="706"/>
        </w:trPr>
        <w:tc>
          <w:tcPr>
            <w:tcW w:w="212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C18A" w14:textId="77777777" w:rsidR="0054486B" w:rsidRPr="00FA2EB8" w:rsidRDefault="0054486B" w:rsidP="0021534F">
            <w:pPr>
              <w:jc w:val="center"/>
              <w:rPr>
                <w:rFonts w:ascii="Lucida Sans Unicode" w:hAnsi="Lucida Sans Unicode" w:cs="Lucida Sans Unicode"/>
                <w:lang w:val="pt-PT"/>
              </w:rPr>
            </w:pPr>
          </w:p>
        </w:tc>
        <w:tc>
          <w:tcPr>
            <w:tcW w:w="5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1A32D" w14:textId="77777777" w:rsidR="0054486B" w:rsidRPr="00FA2EB8" w:rsidRDefault="0054486B" w:rsidP="0021534F">
            <w:pPr>
              <w:jc w:val="center"/>
              <w:rPr>
                <w:rFonts w:ascii="Lucida Sans Unicode" w:hAnsi="Lucida Sans Unicode" w:cs="Lucida Sans Unicode"/>
                <w:lang w:val="pt-PT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BDB93B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Versão: 1.0</w:t>
            </w:r>
          </w:p>
        </w:tc>
      </w:tr>
    </w:tbl>
    <w:p w14:paraId="2B0B7799" w14:textId="77777777" w:rsidR="0054486B" w:rsidRPr="00FA2EB8" w:rsidRDefault="0054486B" w:rsidP="0054486B">
      <w:pPr>
        <w:rPr>
          <w:rFonts w:ascii="Lucida Sans Unicode" w:hAnsi="Lucida Sans Unicode" w:cs="Lucida Sans Unicode"/>
          <w:sz w:val="10"/>
          <w:lang w:val="pt-PT"/>
        </w:rPr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"/>
        <w:gridCol w:w="1014"/>
        <w:gridCol w:w="6186"/>
      </w:tblGrid>
      <w:tr w:rsidR="00944324" w:rsidRPr="00FA2EB8" w14:paraId="26D17102" w14:textId="77777777" w:rsidTr="0021534F">
        <w:trPr>
          <w:trHeight w:val="348"/>
        </w:trPr>
        <w:tc>
          <w:tcPr>
            <w:tcW w:w="2160" w:type="dxa"/>
            <w:vAlign w:val="center"/>
          </w:tcPr>
          <w:p w14:paraId="71F7FC20" w14:textId="77777777" w:rsidR="00944324" w:rsidRPr="00FA2EB8" w:rsidRDefault="00944324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PROJETO:</w:t>
            </w:r>
          </w:p>
        </w:tc>
        <w:tc>
          <w:tcPr>
            <w:tcW w:w="7920" w:type="dxa"/>
            <w:gridSpan w:val="3"/>
            <w:vAlign w:val="center"/>
          </w:tcPr>
          <w:p w14:paraId="519045C5" w14:textId="77777777" w:rsidR="00944324" w:rsidRPr="00FA2EB8" w:rsidRDefault="00944324" w:rsidP="0021534F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OptiDrive</w:t>
            </w:r>
          </w:p>
        </w:tc>
      </w:tr>
      <w:tr w:rsidR="0054486B" w:rsidRPr="00FA2EB8" w14:paraId="58302F41" w14:textId="77777777" w:rsidTr="0021534F">
        <w:trPr>
          <w:trHeight w:val="348"/>
        </w:trPr>
        <w:tc>
          <w:tcPr>
            <w:tcW w:w="2160" w:type="dxa"/>
            <w:vAlign w:val="center"/>
          </w:tcPr>
          <w:p w14:paraId="4BE9166B" w14:textId="77777777" w:rsidR="0054486B" w:rsidRPr="00FA2EB8" w:rsidRDefault="0054486B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 w:rsidRPr="00FA2EB8"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DATA:</w:t>
            </w:r>
          </w:p>
        </w:tc>
        <w:tc>
          <w:tcPr>
            <w:tcW w:w="7920" w:type="dxa"/>
            <w:gridSpan w:val="3"/>
            <w:vAlign w:val="center"/>
          </w:tcPr>
          <w:p w14:paraId="480DE5A8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20/05/2026</w:t>
            </w:r>
          </w:p>
        </w:tc>
      </w:tr>
      <w:tr w:rsidR="0054486B" w:rsidRPr="00FA2EB8" w14:paraId="404983A3" w14:textId="77777777" w:rsidTr="0021534F">
        <w:trPr>
          <w:trHeight w:val="346"/>
        </w:trPr>
        <w:tc>
          <w:tcPr>
            <w:tcW w:w="2160" w:type="dxa"/>
            <w:vAlign w:val="center"/>
          </w:tcPr>
          <w:p w14:paraId="4B91A68E" w14:textId="77777777" w:rsidR="0054486B" w:rsidRPr="00FA2EB8" w:rsidRDefault="0054486B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 w:rsidRPr="00FA2EB8"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LOCAL:</w:t>
            </w:r>
          </w:p>
        </w:tc>
        <w:tc>
          <w:tcPr>
            <w:tcW w:w="7920" w:type="dxa"/>
            <w:gridSpan w:val="3"/>
            <w:vAlign w:val="center"/>
          </w:tcPr>
          <w:p w14:paraId="2DAF7C8A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Reunião remota / trabalho local</w:t>
            </w:r>
          </w:p>
        </w:tc>
      </w:tr>
      <w:tr w:rsidR="0054486B" w:rsidRPr="00FA2EB8" w14:paraId="66765B42" w14:textId="77777777" w:rsidTr="0021534F">
        <w:trPr>
          <w:trHeight w:val="346"/>
        </w:trPr>
        <w:tc>
          <w:tcPr>
            <w:tcW w:w="2160" w:type="dxa"/>
            <w:vAlign w:val="center"/>
          </w:tcPr>
          <w:p w14:paraId="5F4BE552" w14:textId="77777777" w:rsidR="0054486B" w:rsidRPr="00FA2EB8" w:rsidRDefault="00717EF7" w:rsidP="00717EF7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 w:rsidRPr="00FA2EB8"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HORA:</w:t>
            </w:r>
          </w:p>
        </w:tc>
        <w:tc>
          <w:tcPr>
            <w:tcW w:w="7920" w:type="dxa"/>
            <w:gridSpan w:val="3"/>
            <w:tcBorders>
              <w:bottom w:val="single" w:sz="4" w:space="0" w:color="auto"/>
            </w:tcBorders>
            <w:vAlign w:val="center"/>
          </w:tcPr>
          <w:p w14:paraId="7DA96436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10:00 - 11:30</w:t>
            </w:r>
          </w:p>
        </w:tc>
      </w:tr>
      <w:tr w:rsidR="00540DD0" w:rsidRPr="00FA2EB8" w14:paraId="4D628700" w14:textId="77777777" w:rsidTr="00540DD0">
        <w:trPr>
          <w:cantSplit/>
          <w:trHeight w:val="229"/>
        </w:trPr>
        <w:tc>
          <w:tcPr>
            <w:tcW w:w="2160" w:type="dxa"/>
            <w:vMerge w:val="restart"/>
            <w:tcBorders>
              <w:right w:val="single" w:sz="4" w:space="0" w:color="auto"/>
            </w:tcBorders>
            <w:vAlign w:val="center"/>
          </w:tcPr>
          <w:p w14:paraId="6597E5B1" w14:textId="77777777" w:rsidR="00540DD0" w:rsidRPr="00FA2EB8" w:rsidRDefault="00540DD0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 w:rsidRPr="00FA2EB8"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PARTICIPANTES</w:t>
            </w:r>
            <w: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:</w:t>
            </w:r>
          </w:p>
        </w:tc>
        <w:tc>
          <w:tcPr>
            <w:tcW w:w="17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5394AA" w14:textId="77777777" w:rsidR="00540DD0" w:rsidRPr="00540DD0" w:rsidRDefault="00BF0D47" w:rsidP="00FD226E">
            <w:pPr>
              <w:jc w:val="left"/>
              <w:rPr>
                <w:rFonts w:ascii="Lucida Sans Unicode" w:hAnsi="Lucida Sans Unicode" w:cs="Lucida Sans Unicode"/>
                <w:b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Product Owner / Scrum Master / Desenvolvimento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7AFDAD" w14:textId="77777777" w:rsidR="00540DD0" w:rsidRPr="00540DD0" w:rsidRDefault="00540DD0" w:rsidP="00FD226E">
            <w:pPr>
              <w:jc w:val="left"/>
              <w:rPr>
                <w:rFonts w:ascii="Lucida Sans Unicode" w:hAnsi="Lucida Sans Unicode" w:cs="Lucida Sans Unicode"/>
                <w:b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</w:tr>
      <w:tr w:rsidR="00540DD0" w:rsidRPr="00FA2EB8" w14:paraId="416CBC05" w14:textId="77777777" w:rsidTr="00540DD0">
        <w:trPr>
          <w:cantSplit/>
          <w:trHeight w:val="720"/>
        </w:trPr>
        <w:tc>
          <w:tcPr>
            <w:tcW w:w="2160" w:type="dxa"/>
            <w:vMerge/>
            <w:tcBorders>
              <w:right w:val="single" w:sz="4" w:space="0" w:color="auto"/>
            </w:tcBorders>
            <w:vAlign w:val="center"/>
          </w:tcPr>
          <w:p w14:paraId="57E1EAD5" w14:textId="77777777" w:rsidR="00540DD0" w:rsidRPr="00FA2EB8" w:rsidRDefault="00540DD0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</w:p>
        </w:tc>
        <w:tc>
          <w:tcPr>
            <w:tcW w:w="17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FAD36F" w14:textId="77777777" w:rsidR="00540DD0" w:rsidRPr="00FA2EB8" w:rsidRDefault="00540DD0" w:rsidP="00FD226E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Stakeholder académico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8E0BF1" w14:textId="77777777" w:rsidR="00540DD0" w:rsidRPr="00FA2EB8" w:rsidRDefault="00540DD0" w:rsidP="00FD226E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Docente da unidade curricular</w:t>
            </w:r>
          </w:p>
        </w:tc>
      </w:tr>
      <w:tr w:rsidR="00B24436" w:rsidRPr="00FA2EB8" w14:paraId="7993D68F" w14:textId="77777777" w:rsidTr="003D3F59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346"/>
        </w:trPr>
        <w:tc>
          <w:tcPr>
            <w:tcW w:w="100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</w:tcPr>
          <w:p w14:paraId="0375F0C0" w14:textId="77777777" w:rsidR="00FA2EB8" w:rsidRDefault="00FA2EB8" w:rsidP="00FA2EB8">
            <w:pPr>
              <w:jc w:val="left"/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>
              <w:rPr>
                <w:rFonts w:ascii="Times New Roman" w:hAnsi="Times New Roman"/>
                <w:b/>
                <w:sz w:val="20"/>
              </w:rPr>
              <w:t>ASSUNTOS PENDENTES DA REUNIÃO ANTERIOR:</w:t>
            </w:r>
            <w:r>
              <w:br/>
            </w:r>
            <w:r>
              <w:rPr>
                <w:rFonts w:ascii="Times New Roman" w:hAnsi="Times New Roman"/>
                <w:b w:val="0"/>
                <w:sz w:val="19"/>
              </w:rPr>
              <w:t>Sem pendências da reunião anterior.</w:t>
            </w:r>
          </w:p>
          <w:p w14:paraId="5EA1A806" w14:textId="77777777" w:rsidR="00FA2EB8" w:rsidRPr="00FA2EB8" w:rsidRDefault="00FA2EB8" w:rsidP="00FA2EB8">
            <w:pPr>
              <w:rPr>
                <w:sz w:val="20"/>
                <w:lang w:val="pt-PT"/>
              </w:rPr>
            </w:pPr>
          </w:p>
          <w:p w14:paraId="7AB7E9CF" w14:textId="77777777" w:rsidR="00BB3BC9" w:rsidRPr="00FA2EB8" w:rsidRDefault="00BB3BC9" w:rsidP="00BB3BC9">
            <w:pPr>
              <w:pStyle w:val="BodyText2"/>
              <w:rPr>
                <w:sz w:val="18"/>
                <w:lang w:val="pt-PT"/>
              </w:rPr>
            </w:pPr>
          </w:p>
          <w:p w14:paraId="7C919F29" w14:textId="77777777" w:rsidR="00E04D53" w:rsidRPr="00FA2EB8" w:rsidRDefault="00E04D53" w:rsidP="00FA2EB8">
            <w:pPr>
              <w:pStyle w:val="BodyText2"/>
              <w:rPr>
                <w:sz w:val="18"/>
                <w:lang w:val="pt-PT"/>
              </w:rPr>
            </w:pPr>
          </w:p>
        </w:tc>
      </w:tr>
      <w:tr w:rsidR="00B24436" w:rsidRPr="00FA2EB8" w14:paraId="2C58E184" w14:textId="77777777" w:rsidTr="003D3F59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346"/>
        </w:trPr>
        <w:tc>
          <w:tcPr>
            <w:tcW w:w="100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</w:tcPr>
          <w:p w14:paraId="379B3718" w14:textId="77777777" w:rsidR="00FA2EB8" w:rsidRDefault="00FA2EB8" w:rsidP="001B46BF">
            <w:pPr>
              <w:pStyle w:val="BodyText2"/>
              <w:jc w:val="left"/>
              <w:rPr>
                <w:b/>
                <w:sz w:val="18"/>
                <w:lang w:val="pt-PT"/>
              </w:rPr>
            </w:pPr>
            <w:r>
              <w:rPr>
                <w:rFonts w:ascii="Times New Roman" w:hAnsi="Times New Roman"/>
                <w:b/>
                <w:sz w:val="20"/>
              </w:rPr>
              <w:t>ASSUNTOS TRATADOS NA REUNIÃO:</w:t>
            </w:r>
            <w:r>
              <w:br/>
            </w:r>
            <w:r>
              <w:rPr>
                <w:rFonts w:ascii="Times New Roman" w:hAnsi="Times New Roman"/>
                <w:b w:val="0"/>
                <w:sz w:val="19"/>
              </w:rPr>
              <w:t>Planeamento e execução da Sprint 1: Identidade, Segurança e Garagem. Foram revistos requisitos, implementação, testes, evidências Jira/Confluence e riscos.</w:t>
            </w:r>
          </w:p>
          <w:p w14:paraId="589D5308" w14:textId="77777777" w:rsidR="00FA2EB8" w:rsidRDefault="00FA2EB8" w:rsidP="001B46BF">
            <w:pPr>
              <w:pStyle w:val="BodyText2"/>
              <w:rPr>
                <w:b/>
                <w:sz w:val="18"/>
                <w:lang w:val="pt-PT"/>
              </w:rPr>
            </w:pPr>
          </w:p>
          <w:p w14:paraId="26874667" w14:textId="77777777" w:rsidR="00FA2EB8" w:rsidRDefault="00FA2EB8" w:rsidP="001B46BF">
            <w:pPr>
              <w:pStyle w:val="BodyText2"/>
              <w:rPr>
                <w:b/>
                <w:sz w:val="18"/>
                <w:lang w:val="pt-PT"/>
              </w:rPr>
            </w:pPr>
          </w:p>
          <w:p w14:paraId="2EA4B7DC" w14:textId="77777777" w:rsidR="00615CB2" w:rsidRDefault="00615CB2" w:rsidP="001B46BF">
            <w:pPr>
              <w:pStyle w:val="BodyText2"/>
              <w:rPr>
                <w:b/>
                <w:sz w:val="18"/>
                <w:lang w:val="pt-PT"/>
              </w:rPr>
            </w:pPr>
          </w:p>
          <w:p w14:paraId="002E2F9E" w14:textId="77777777" w:rsidR="00615CB2" w:rsidRDefault="00615CB2" w:rsidP="001B46BF">
            <w:pPr>
              <w:pStyle w:val="BodyText2"/>
              <w:rPr>
                <w:b/>
                <w:sz w:val="18"/>
                <w:lang w:val="pt-PT"/>
              </w:rPr>
            </w:pPr>
          </w:p>
          <w:p w14:paraId="06E578D3" w14:textId="77777777" w:rsidR="001B46BF" w:rsidRPr="00FA2EB8" w:rsidRDefault="001B46BF" w:rsidP="00FA2EB8">
            <w:pPr>
              <w:pStyle w:val="BodyText2"/>
              <w:ind w:left="720"/>
              <w:rPr>
                <w:b/>
                <w:sz w:val="18"/>
                <w:lang w:val="pt-PT"/>
              </w:rPr>
            </w:pPr>
          </w:p>
        </w:tc>
      </w:tr>
      <w:tr w:rsidR="0054486B" w:rsidRPr="00FA2EB8" w14:paraId="54750E36" w14:textId="77777777" w:rsidTr="0021534F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1240"/>
        </w:trPr>
        <w:tc>
          <w:tcPr>
            <w:tcW w:w="100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</w:tcPr>
          <w:p w14:paraId="68D042E8" w14:textId="77777777" w:rsidR="00FA2EB8" w:rsidRDefault="00FA2EB8" w:rsidP="00FA2EB8">
            <w:pPr>
              <w:pStyle w:val="BodyText2"/>
              <w:jc w:val="left"/>
              <w:rPr>
                <w:b/>
                <w:sz w:val="18"/>
                <w:lang w:val="pt-PT"/>
              </w:rPr>
            </w:pPr>
            <w:r>
              <w:rPr>
                <w:rFonts w:ascii="Times New Roman" w:hAnsi="Times New Roman"/>
                <w:b/>
                <w:sz w:val="20"/>
              </w:rPr>
              <w:t>ASSUNTOS A TRATAR PARA A PRÓXIMA REUNIÃO:</w:t>
            </w:r>
            <w:r>
              <w:br/>
            </w:r>
            <w:r>
              <w:rPr>
                <w:rFonts w:ascii="Times New Roman" w:hAnsi="Times New Roman"/>
                <w:b w:val="0"/>
                <w:sz w:val="19"/>
              </w:rPr>
              <w:t>Preparar sprint seguinte, atualizar documentação e continuar validação do produto.</w:t>
            </w:r>
          </w:p>
          <w:p w14:paraId="18A3B78E" w14:textId="77777777" w:rsidR="001B46BF" w:rsidRDefault="001B46BF" w:rsidP="00FA2EB8">
            <w:pPr>
              <w:ind w:left="1440"/>
              <w:jc w:val="both"/>
              <w:rPr>
                <w:rFonts w:ascii="Lucida Sans" w:hAnsi="Lucida Sans" w:cs="Lucida Sans Unicode"/>
                <w:sz w:val="18"/>
                <w:szCs w:val="18"/>
                <w:lang w:val="pt-PT"/>
              </w:rPr>
            </w:pPr>
          </w:p>
          <w:p w14:paraId="5BC588B8" w14:textId="77777777" w:rsidR="00FA2EB8" w:rsidRDefault="00FA2EB8" w:rsidP="00FA2EB8">
            <w:pPr>
              <w:ind w:left="1440"/>
              <w:jc w:val="both"/>
              <w:rPr>
                <w:rFonts w:ascii="Lucida Sans" w:hAnsi="Lucida Sans" w:cs="Lucida Sans Unicode"/>
                <w:sz w:val="18"/>
                <w:szCs w:val="18"/>
                <w:lang w:val="pt-PT"/>
              </w:rPr>
            </w:pPr>
          </w:p>
          <w:p w14:paraId="441AD548" w14:textId="77777777" w:rsidR="00FA2EB8" w:rsidRPr="00FA2EB8" w:rsidRDefault="00FA2EB8" w:rsidP="00FA2EB8">
            <w:pPr>
              <w:jc w:val="both"/>
              <w:rPr>
                <w:rFonts w:ascii="Lucida Sans" w:hAnsi="Lucida Sans" w:cs="Lucida Sans Unicode"/>
                <w:sz w:val="18"/>
                <w:szCs w:val="18"/>
                <w:lang w:val="pt-PT"/>
              </w:rPr>
            </w:pPr>
          </w:p>
        </w:tc>
      </w:tr>
      <w:tr w:rsidR="0054486B" w:rsidRPr="00FA2EB8" w14:paraId="5F877644" w14:textId="77777777" w:rsidTr="00215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561"/>
        </w:trPr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29AF0C67" w14:textId="77777777" w:rsidR="0054486B" w:rsidRPr="008C3931" w:rsidRDefault="008C3931" w:rsidP="008C3931">
            <w:pPr>
              <w:pStyle w:val="BodyText2"/>
              <w:jc w:val="left"/>
              <w:rPr>
                <w:b/>
                <w:bCs/>
                <w:sz w:val="18"/>
                <w:lang w:val="pt-PT"/>
              </w:rPr>
            </w:pPr>
            <w:r>
              <w:rPr>
                <w:rFonts w:ascii="Times New Roman" w:hAnsi="Times New Roman"/>
                <w:b/>
                <w:sz w:val="20"/>
              </w:rPr>
              <w:t>DATA DA PRÓXIMA REUNIÃO:</w:t>
            </w:r>
            <w:r>
              <w:br/>
            </w:r>
            <w:r>
              <w:rPr>
                <w:rFonts w:ascii="Times New Roman" w:hAnsi="Times New Roman"/>
                <w:b w:val="0"/>
                <w:sz w:val="19"/>
              </w:rPr>
              <w:t>30/05/2026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B9CA4" w14:textId="77777777" w:rsidR="001B46BF" w:rsidRPr="00FA2EB8" w:rsidRDefault="001B46BF" w:rsidP="00560197">
            <w:pPr>
              <w:pStyle w:val="BodyText2"/>
              <w:rPr>
                <w:b/>
                <w:bCs/>
                <w:sz w:val="18"/>
                <w:lang w:val="pt-PT"/>
              </w:rPr>
            </w:pPr>
          </w:p>
          <w:p w14:paraId="10351586" w14:textId="77777777" w:rsidR="00E04D53" w:rsidRPr="00FA2EB8" w:rsidRDefault="00E04D53" w:rsidP="008C3931">
            <w:pPr>
              <w:pStyle w:val="BodyText2"/>
              <w:rPr>
                <w:b/>
                <w:bCs/>
                <w:sz w:val="18"/>
                <w:lang w:val="pt-PT"/>
              </w:rPr>
            </w:pPr>
          </w:p>
        </w:tc>
      </w:tr>
    </w:tbl>
    <w:p w14:paraId="6AD0FE92" w14:textId="77777777" w:rsidR="00424279" w:rsidRPr="00FA2EB8" w:rsidRDefault="00424279">
      <w:pPr>
        <w:rPr>
          <w:lang w:val="pt-PT"/>
        </w:rPr>
      </w:pPr>
    </w:p>
    <w:sectPr w:rsidR="00424279" w:rsidRPr="00FA2EB8" w:rsidSect="00BA4C65">
      <w:pgSz w:w="12240" w:h="15840"/>
      <w:pgMar w:top="360" w:right="1440" w:bottom="36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B495B"/>
    <w:multiLevelType w:val="hybridMultilevel"/>
    <w:tmpl w:val="D4043F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C15E6"/>
    <w:multiLevelType w:val="multilevel"/>
    <w:tmpl w:val="383CBA7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D3709A8"/>
    <w:multiLevelType w:val="hybridMultilevel"/>
    <w:tmpl w:val="52E6CB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73CFA"/>
    <w:multiLevelType w:val="hybridMultilevel"/>
    <w:tmpl w:val="98F807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F11BB6"/>
    <w:multiLevelType w:val="hybridMultilevel"/>
    <w:tmpl w:val="58345F22"/>
    <w:lvl w:ilvl="0" w:tplc="04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F479C3"/>
    <w:multiLevelType w:val="hybridMultilevel"/>
    <w:tmpl w:val="C56C54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273B33"/>
    <w:multiLevelType w:val="hybridMultilevel"/>
    <w:tmpl w:val="C2C6DB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984A73"/>
    <w:multiLevelType w:val="hybridMultilevel"/>
    <w:tmpl w:val="B3E03FB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66405E"/>
    <w:multiLevelType w:val="hybridMultilevel"/>
    <w:tmpl w:val="16CAAEC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2710520">
    <w:abstractNumId w:val="4"/>
  </w:num>
  <w:num w:numId="2" w16cid:durableId="134300360">
    <w:abstractNumId w:val="0"/>
  </w:num>
  <w:num w:numId="3" w16cid:durableId="1538351571">
    <w:abstractNumId w:val="3"/>
  </w:num>
  <w:num w:numId="4" w16cid:durableId="818038028">
    <w:abstractNumId w:val="2"/>
  </w:num>
  <w:num w:numId="5" w16cid:durableId="1004358435">
    <w:abstractNumId w:val="5"/>
  </w:num>
  <w:num w:numId="6" w16cid:durableId="1938782727">
    <w:abstractNumId w:val="8"/>
  </w:num>
  <w:num w:numId="7" w16cid:durableId="262961573">
    <w:abstractNumId w:val="7"/>
  </w:num>
  <w:num w:numId="8" w16cid:durableId="946814332">
    <w:abstractNumId w:val="6"/>
  </w:num>
  <w:num w:numId="9" w16cid:durableId="1038357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D74"/>
    <w:rsid w:val="000277A0"/>
    <w:rsid w:val="0007310B"/>
    <w:rsid w:val="000F1B7E"/>
    <w:rsid w:val="001B46BF"/>
    <w:rsid w:val="002076CA"/>
    <w:rsid w:val="00224D74"/>
    <w:rsid w:val="002B444B"/>
    <w:rsid w:val="002D26AE"/>
    <w:rsid w:val="002F2BB2"/>
    <w:rsid w:val="00302F01"/>
    <w:rsid w:val="00392BA5"/>
    <w:rsid w:val="003A0408"/>
    <w:rsid w:val="003A4EDF"/>
    <w:rsid w:val="003D3F59"/>
    <w:rsid w:val="003E5E83"/>
    <w:rsid w:val="00424279"/>
    <w:rsid w:val="0049383F"/>
    <w:rsid w:val="00540DD0"/>
    <w:rsid w:val="0054486B"/>
    <w:rsid w:val="00560197"/>
    <w:rsid w:val="006055EF"/>
    <w:rsid w:val="00611ED2"/>
    <w:rsid w:val="00615CB2"/>
    <w:rsid w:val="006924E8"/>
    <w:rsid w:val="006C707E"/>
    <w:rsid w:val="00717EF7"/>
    <w:rsid w:val="00756E4F"/>
    <w:rsid w:val="00793BCC"/>
    <w:rsid w:val="008C3931"/>
    <w:rsid w:val="00944324"/>
    <w:rsid w:val="009C2BF5"/>
    <w:rsid w:val="00A01D66"/>
    <w:rsid w:val="00A56373"/>
    <w:rsid w:val="00AC579D"/>
    <w:rsid w:val="00AF793B"/>
    <w:rsid w:val="00B0578C"/>
    <w:rsid w:val="00B24436"/>
    <w:rsid w:val="00BA4C65"/>
    <w:rsid w:val="00BB3BC9"/>
    <w:rsid w:val="00BB7098"/>
    <w:rsid w:val="00BD3C62"/>
    <w:rsid w:val="00BF0D47"/>
    <w:rsid w:val="00C24B1B"/>
    <w:rsid w:val="00C41619"/>
    <w:rsid w:val="00C5542C"/>
    <w:rsid w:val="00E04D53"/>
    <w:rsid w:val="00EA2CAE"/>
    <w:rsid w:val="00EB3168"/>
    <w:rsid w:val="00F30762"/>
    <w:rsid w:val="00F94683"/>
    <w:rsid w:val="00F95E15"/>
    <w:rsid w:val="00FA2EB8"/>
    <w:rsid w:val="00FC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B90D3"/>
  <w15:docId w15:val="{BB4B1BAE-B9A9-459A-BAB6-3F4381D0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8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Heading1">
    <w:name w:val="heading 1"/>
    <w:basedOn w:val="Normal"/>
    <w:next w:val="Normal"/>
    <w:link w:val="Heading1Char"/>
    <w:qFormat/>
    <w:rsid w:val="0054486B"/>
    <w:pPr>
      <w:keepNext/>
      <w:jc w:val="center"/>
      <w:outlineLvl w:val="0"/>
    </w:pPr>
    <w:rPr>
      <w:rFonts w:ascii="Lucida Sans Unicode" w:hAnsi="Lucida Sans Unicode" w:cs="Lucida Sans Unicode"/>
      <w:b/>
      <w:b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4486B"/>
    <w:rPr>
      <w:rFonts w:ascii="Lucida Sans Unicode" w:eastAsia="Times New Roman" w:hAnsi="Lucida Sans Unicode" w:cs="Lucida Sans Unicode"/>
      <w:b/>
      <w:bCs/>
      <w:sz w:val="30"/>
      <w:szCs w:val="24"/>
      <w:lang w:eastAsia="pt-BR"/>
    </w:rPr>
  </w:style>
  <w:style w:type="paragraph" w:styleId="BodyText2">
    <w:name w:val="Body Text 2"/>
    <w:basedOn w:val="Normal"/>
    <w:link w:val="BodyText2Char"/>
    <w:rsid w:val="0054486B"/>
    <w:pPr>
      <w:jc w:val="both"/>
    </w:pPr>
    <w:rPr>
      <w:rFonts w:ascii="Lucida Sans Unicode" w:hAnsi="Lucida Sans Unicode" w:cs="Lucida Sans Unicode"/>
      <w:sz w:val="20"/>
    </w:rPr>
  </w:style>
  <w:style w:type="character" w:customStyle="1" w:styleId="BodyText2Char">
    <w:name w:val="Body Text 2 Char"/>
    <w:basedOn w:val="DefaultParagraphFont"/>
    <w:link w:val="BodyText2"/>
    <w:rsid w:val="0054486B"/>
    <w:rPr>
      <w:rFonts w:ascii="Lucida Sans Unicode" w:eastAsia="Times New Roman" w:hAnsi="Lucida Sans Unicode" w:cs="Lucida Sans Unicode"/>
      <w:sz w:val="20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8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86B"/>
    <w:rPr>
      <w:rFonts w:ascii="Tahoma" w:eastAsia="Times New Roman" w:hAnsi="Tahoma" w:cs="Tahoma"/>
      <w:sz w:val="16"/>
      <w:szCs w:val="16"/>
      <w:lang w:eastAsia="pt-BR"/>
    </w:rPr>
  </w:style>
  <w:style w:type="paragraph" w:styleId="ListParagraph">
    <w:name w:val="List Paragraph"/>
    <w:basedOn w:val="Normal"/>
    <w:uiPriority w:val="34"/>
    <w:qFormat/>
    <w:rsid w:val="00B24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Fabio%20Reis\Dropbox\SW%20-%20Trabalhos\Atas\Templates%20Atas\Template-Ata1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85DED310D87744AA388A4F8451320D" ma:contentTypeVersion="10" ma:contentTypeDescription="Criar um novo documento." ma:contentTypeScope="" ma:versionID="712804d50d409785ac5068391cf0d3a8">
  <xsd:schema xmlns:xsd="http://www.w3.org/2001/XMLSchema" xmlns:xs="http://www.w3.org/2001/XMLSchema" xmlns:p="http://schemas.microsoft.com/office/2006/metadata/properties" xmlns:ns2="77ed0e51-dce9-402a-a7ef-175c9db9ed9e" xmlns:ns3="5e040c8c-049e-49dc-8543-3042d83f770b" targetNamespace="http://schemas.microsoft.com/office/2006/metadata/properties" ma:root="true" ma:fieldsID="e404755602e61b09a708d73a9c99ce68" ns2:_="" ns3:_="">
    <xsd:import namespace="77ed0e51-dce9-402a-a7ef-175c9db9ed9e"/>
    <xsd:import namespace="5e040c8c-049e-49dc-8543-3042d83f77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d0e51-dce9-402a-a7ef-175c9db9e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1c634bea-018a-4564-83db-d8422d98d3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40c8c-049e-49dc-8543-3042d83f77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e86ffe0-0fae-47b1-adf8-a4fb7a02dab1}" ma:internalName="TaxCatchAll" ma:showField="CatchAllData" ma:web="5e040c8c-049e-49dc-8543-3042d83f77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ed0e51-dce9-402a-a7ef-175c9db9ed9e">
      <Terms xmlns="http://schemas.microsoft.com/office/infopath/2007/PartnerControls"/>
    </lcf76f155ced4ddcb4097134ff3c332f>
    <TaxCatchAll xmlns="5e040c8c-049e-49dc-8543-3042d83f770b" xsi:nil="true"/>
  </documentManagement>
</p:properties>
</file>

<file path=customXml/itemProps1.xml><?xml version="1.0" encoding="utf-8"?>
<ds:datastoreItem xmlns:ds="http://schemas.openxmlformats.org/officeDocument/2006/customXml" ds:itemID="{54A30417-0BC3-4F22-B095-46A21D0C6C6C}"/>
</file>

<file path=customXml/itemProps2.xml><?xml version="1.0" encoding="utf-8"?>
<ds:datastoreItem xmlns:ds="http://schemas.openxmlformats.org/officeDocument/2006/customXml" ds:itemID="{584A1F5E-17AA-4D34-8553-F9135AFD40DC}"/>
</file>

<file path=customXml/itemProps3.xml><?xml version="1.0" encoding="utf-8"?>
<ds:datastoreItem xmlns:ds="http://schemas.openxmlformats.org/officeDocument/2006/customXml" ds:itemID="{A93D059E-3127-4B26-ABDF-C21AB62B9A65}"/>
</file>

<file path=docProps/app.xml><?xml version="1.0" encoding="utf-8"?>
<Properties xmlns="http://schemas.openxmlformats.org/officeDocument/2006/extended-properties" xmlns:vt="http://schemas.openxmlformats.org/officeDocument/2006/docPropsVTypes">
  <Template>Template-Ata1</Template>
  <TotalTime>15</TotalTime>
  <Pages>1</Pages>
  <Words>44</Words>
  <Characters>241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ATA DE REUNIÃO - Gesmar</vt:lpstr>
      <vt:lpstr>ATA DE REUNIÃO - Gesmar</vt:lpstr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 - Gesmar</dc:title>
  <dc:creator>Fabio Reis</dc:creator>
  <cp:lastModifiedBy>Nuno Pina</cp:lastModifiedBy>
  <cp:revision>14</cp:revision>
  <dcterms:created xsi:type="dcterms:W3CDTF">2015-02-01T22:50:00Z</dcterms:created>
  <dcterms:modified xsi:type="dcterms:W3CDTF">2024-10-21T10:09:00Z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TC019926259991</vt:lpwstr>
  </property>
  <property fmtid="{D5CDD505-2E9C-101B-9397-08002B2CF9AE}" pid="3" name="ContentTypeId">
    <vt:lpwstr>0x010100AD85DED310D87744AA388A4F8451320D</vt:lpwstr>
  </property>
</Properties>
</file>